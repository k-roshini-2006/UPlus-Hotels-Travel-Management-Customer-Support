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text/html" PartName="/chunk7.html"/>
  <Override ContentType="text/html" PartName="/chunk8.html"/>
  <Override ContentType="text/html" PartName="/chunk9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Colors+xml" PartName="/word/diagrams/colors3.xml"/>
  <Override ContentType="application/vnd.openxmlformats-officedocument.drawingml.diagramColors+xml" PartName="/word/diagrams/colors4.xml"/>
  <Override ContentType="application/vnd.openxmlformats-officedocument.drawingml.diagramColors+xml" PartName="/word/diagrams/colors5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Data+xml" PartName="/word/diagrams/data3.xml"/>
  <Override ContentType="application/vnd.openxmlformats-officedocument.drawingml.diagramData+xml" PartName="/word/diagrams/data4.xml"/>
  <Override ContentType="application/vnd.openxmlformats-officedocument.drawingml.diagramData+xml" PartName="/word/diagrams/data5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Layout+xml" PartName="/word/diagrams/layout3.xml"/>
  <Override ContentType="application/vnd.openxmlformats-officedocument.drawingml.diagramLayout+xml" PartName="/word/diagrams/layout4.xml"/>
  <Override ContentType="application/vnd.openxmlformats-officedocument.drawingml.diagramLayout+xml" PartName="/word/diagrams/layout5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drawingml.diagramStyle+xml" PartName="/word/diagrams/quickStyle3.xml"/>
  <Override ContentType="application/vnd.openxmlformats-officedocument.drawingml.diagramStyle+xml" PartName="/word/diagrams/quickStyle4.xml"/>
  <Override ContentType="application/vnd.openxmlformats-officedocument.drawingml.diagramStyle+xml" PartName="/word/diagrams/quickStyle5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8" r:lo="rId27" r:qs="rId30" r:cs="rId29"/>
              </a:graphicData>
            </a:graphic>
          </wp:inline>
        </w:drawing>
      </w:r>
    </w:p>
    <w:altChunk r:id="rId3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3" r:lo="rId32" r:qs="rId35" r:cs="rId34"/>
              </a:graphicData>
            </a:graphic>
          </wp:inline>
        </w:drawing>
      </w:r>
    </w:p>
    <w:altChunk r:id="rId3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8" r:lo="rId37" r:qs="rId40" r:cs="rId39"/>
              </a:graphicData>
            </a:graphic>
          </wp:inline>
        </w:drawing>
      </w:r>
    </w:p>
    <w:altChunk r:id="rId41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    <Relationship Target="diagrams/layout3.xml" Type="http://schemas.openxmlformats.org/officeDocument/2006/relationships/diagramLayout" Id="rId27"/>
    <Relationship Target="diagrams/data3.xml" Type="http://schemas.openxmlformats.org/officeDocument/2006/relationships/diagramData" Id="rId28"/>
    <Relationship Target="diagrams/colors3.xml" Type="http://schemas.openxmlformats.org/officeDocument/2006/relationships/diagramColors" Id="rId29"/>
    <Relationship Target="diagrams/quickStyle3.xml" Type="http://schemas.openxmlformats.org/officeDocument/2006/relationships/diagramQuickStyle" Id="rId30"/>
    <Relationship Target="../chunk7.html" Type="http://schemas.openxmlformats.org/officeDocument/2006/relationships/aFChunk" Id="rId31"/>
    <Relationship Target="diagrams/layout4.xml" Type="http://schemas.openxmlformats.org/officeDocument/2006/relationships/diagramLayout" Id="rId32"/>
    <Relationship Target="diagrams/data4.xml" Type="http://schemas.openxmlformats.org/officeDocument/2006/relationships/diagramData" Id="rId33"/>
    <Relationship Target="diagrams/colors4.xml" Type="http://schemas.openxmlformats.org/officeDocument/2006/relationships/diagramColors" Id="rId34"/>
    <Relationship Target="diagrams/quickStyle4.xml" Type="http://schemas.openxmlformats.org/officeDocument/2006/relationships/diagramQuickStyle" Id="rId35"/>
    <Relationship Target="../chunk8.html" Type="http://schemas.openxmlformats.org/officeDocument/2006/relationships/aFChunk" Id="rId36"/>
    <Relationship Target="diagrams/layout5.xml" Type="http://schemas.openxmlformats.org/officeDocument/2006/relationships/diagramLayout" Id="rId37"/>
    <Relationship Target="diagrams/data5.xml" Type="http://schemas.openxmlformats.org/officeDocument/2006/relationships/diagramData" Id="rId38"/>
    <Relationship Target="diagrams/colors5.xml" Type="http://schemas.openxmlformats.org/officeDocument/2006/relationships/diagramColors" Id="rId39"/>
    <Relationship Target="diagrams/quickStyle5.xml" Type="http://schemas.openxmlformats.org/officeDocument/2006/relationships/diagramQuickStyle" Id="rId40"/>
    <Relationship Target="../chunk9.html" Type="http://schemas.openxmlformats.org/officeDocument/2006/relationships/aFChunk" Id="rId41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Incident Intake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Case Launch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Status Tracking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  <dgm:pt modelId="10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Resolution Review</a:t>
          </a:r>
        </a:p>
      </dgm:t>
    </dgm:pt>
    <dgm:pt modelId="203" type="parTrans" cxnId="303">
      <dgm:prSet/>
      <dgm:spPr/>
      <dgm:t>
        <a:bodyPr/>
        <a:lstStyle/>
        <a:p>
          <a:endParaRPr lang="en-IN"/>
        </a:p>
      </dgm:t>
    </dgm:pt>
    <dgm:pt modelId="403" type="sibTrans" cxnId="50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Case Closure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3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2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Complaint Intake</a:t>
          </a:r>
        </a:p>
      </dgm:t>
    </dgm:pt>
    <dgm:pt modelId="220" type="parTrans" cxnId="320">
      <dgm:prSet/>
      <dgm:spPr/>
      <dgm:t>
        <a:bodyPr/>
        <a:lstStyle/>
        <a:p>
          <a:endParaRPr lang="en-IN"/>
        </a:p>
      </dgm:t>
    </dgm:pt>
    <dgm:pt modelId="420" type="sibTrans" cxnId="520">
      <dgm:prSet/>
      <dgm:spPr/>
      <dgm:t>
        <a:bodyPr/>
        <a:lstStyle/>
        <a:p>
          <a:endParaRPr lang="en-IN"/>
        </a:p>
      </dgm:t>
    </dgm:pt>
    <dgm:pt modelId="12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Investigation</a:t>
          </a:r>
        </a:p>
      </dgm:t>
    </dgm:pt>
    <dgm:pt modelId="221" type="parTrans" cxnId="321">
      <dgm:prSet/>
      <dgm:spPr/>
      <dgm:t>
        <a:bodyPr/>
        <a:lstStyle/>
        <a:p>
          <a:endParaRPr lang="en-IN"/>
        </a:p>
      </dgm:t>
    </dgm:pt>
    <dgm:pt modelId="421" type="sibTrans" cxnId="521">
      <dgm:prSet/>
      <dgm:spPr/>
      <dgm:t>
        <a:bodyPr/>
        <a:lstStyle/>
        <a:p>
          <a:endParaRPr lang="en-IN"/>
        </a:p>
      </dgm:t>
    </dgm:pt>
    <dgm:pt modelId="12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Corrective Action</a:t>
          </a:r>
        </a:p>
      </dgm:t>
    </dgm:pt>
    <dgm:pt modelId="222" type="parTrans" cxnId="322">
      <dgm:prSet/>
      <dgm:spPr/>
      <dgm:t>
        <a:bodyPr/>
        <a:lstStyle/>
        <a:p>
          <a:endParaRPr lang="en-IN"/>
        </a:p>
      </dgm:t>
    </dgm:pt>
    <dgm:pt modelId="422" type="sibTrans" cxnId="522">
      <dgm:prSet/>
      <dgm:spPr/>
      <dgm:t>
        <a:bodyPr/>
        <a:lstStyle/>
        <a:p>
          <a:endParaRPr lang="en-IN"/>
        </a:p>
      </dgm:t>
    </dgm:pt>
    <dgm:pt modelId="12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Resolution</a:t>
          </a:r>
        </a:p>
      </dgm:t>
    </dgm:pt>
    <dgm:pt modelId="223" type="parTrans" cxnId="323">
      <dgm:prSet/>
      <dgm:spPr/>
      <dgm:t>
        <a:bodyPr/>
        <a:lstStyle/>
        <a:p>
          <a:endParaRPr lang="en-IN"/>
        </a:p>
      </dgm:t>
    </dgm:pt>
    <dgm:pt modelId="423" type="sibTrans" cxnId="52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4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3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Application Intake</a:t>
          </a:r>
        </a:p>
      </dgm:t>
    </dgm:pt>
    <dgm:pt modelId="230" type="parTrans" cxnId="330">
      <dgm:prSet/>
      <dgm:spPr/>
      <dgm:t>
        <a:bodyPr/>
        <a:lstStyle/>
        <a:p>
          <a:endParaRPr lang="en-IN"/>
        </a:p>
      </dgm:t>
    </dgm:pt>
    <dgm:pt modelId="430" type="sibTrans" cxnId="530">
      <dgm:prSet/>
      <dgm:spPr/>
      <dgm:t>
        <a:bodyPr/>
        <a:lstStyle/>
        <a:p>
          <a:endParaRPr lang="en-IN"/>
        </a:p>
      </dgm:t>
    </dgm:pt>
    <dgm:pt modelId="13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Due Diligence</a:t>
          </a:r>
        </a:p>
      </dgm:t>
    </dgm:pt>
    <dgm:pt modelId="231" type="parTrans" cxnId="331">
      <dgm:prSet/>
      <dgm:spPr/>
      <dgm:t>
        <a:bodyPr/>
        <a:lstStyle/>
        <a:p>
          <a:endParaRPr lang="en-IN"/>
        </a:p>
      </dgm:t>
    </dgm:pt>
    <dgm:pt modelId="431" type="sibTrans" cxnId="531">
      <dgm:prSet/>
      <dgm:spPr/>
      <dgm:t>
        <a:bodyPr/>
        <a:lstStyle/>
        <a:p>
          <a:endParaRPr lang="en-IN"/>
        </a:p>
      </dgm:t>
    </dgm:pt>
    <dgm:pt modelId="13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Agreement Processing</a:t>
          </a:r>
        </a:p>
      </dgm:t>
    </dgm:pt>
    <dgm:pt modelId="232" type="parTrans" cxnId="332">
      <dgm:prSet/>
      <dgm:spPr/>
      <dgm:t>
        <a:bodyPr/>
        <a:lstStyle/>
        <a:p>
          <a:endParaRPr lang="en-IN"/>
        </a:p>
      </dgm:t>
    </dgm:pt>
    <dgm:pt modelId="432" type="sibTrans" cxnId="532">
      <dgm:prSet/>
      <dgm:spPr/>
      <dgm:t>
        <a:bodyPr/>
        <a:lstStyle/>
        <a:p>
          <a:endParaRPr lang="en-IN"/>
        </a:p>
      </dgm:t>
    </dgm:pt>
    <dgm:pt modelId="13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Partner Setup</a:t>
          </a:r>
        </a:p>
      </dgm:t>
    </dgm:pt>
    <dgm:pt modelId="233" type="parTrans" cxnId="333">
      <dgm:prSet/>
      <dgm:spPr/>
      <dgm:t>
        <a:bodyPr/>
        <a:lstStyle/>
        <a:p>
          <a:endParaRPr lang="en-IN"/>
        </a:p>
      </dgm:t>
    </dgm:pt>
    <dgm:pt modelId="433" type="sibTrans" cxnId="53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5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4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Readiness Confirmation</a:t>
          </a:r>
        </a:p>
      </dgm:t>
    </dgm:pt>
    <dgm:pt modelId="240" type="parTrans" cxnId="340">
      <dgm:prSet/>
      <dgm:spPr/>
      <dgm:t>
        <a:bodyPr/>
        <a:lstStyle/>
        <a:p>
          <a:endParaRPr lang="en-IN"/>
        </a:p>
      </dgm:t>
    </dgm:pt>
    <dgm:pt modelId="440" type="sibTrans" cxnId="54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4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5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